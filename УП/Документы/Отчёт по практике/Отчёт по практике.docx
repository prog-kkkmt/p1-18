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0"/>
        <w:jc w:val="center"/>
      </w:pPr>
      <w:r>
        <w:tab/>
      </w:r>
      <w:r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F51FD0" w:rsidRDefault="00DF3CB8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59031307" w:history="1">
        <w:r w:rsidR="00F51FD0" w:rsidRPr="006610E2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_Toc59031307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2</w:t>
        </w:r>
        <w:r w:rsidR="00F51FD0"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08" w:history="1">
        <w:r w:rsidRPr="006610E2">
          <w:rPr>
            <w:rStyle w:val="af2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 xml:space="preserve">Установка интерпретатора </w:t>
        </w:r>
        <w:r w:rsidRPr="006610E2">
          <w:rPr>
            <w:rStyle w:val="af2"/>
            <w:noProof/>
            <w:lang w:val="en-US"/>
          </w:rPr>
          <w:t>Python</w:t>
        </w:r>
        <w:r w:rsidRPr="006610E2">
          <w:rPr>
            <w:rStyle w:val="af2"/>
            <w:noProof/>
          </w:rPr>
          <w:t xml:space="preserve"> 3 и настройка окружения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_Toc59031308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09" w:history="1">
        <w:r w:rsidRPr="006610E2">
          <w:rPr>
            <w:rStyle w:val="af2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 xml:space="preserve">Техника работы в командной строке и среде </w:t>
        </w:r>
        <w:r w:rsidRPr="006610E2">
          <w:rPr>
            <w:rStyle w:val="af2"/>
            <w:noProof/>
            <w:lang w:val="en-US"/>
          </w:rPr>
          <w:t>IDLE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_Toc59031309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0" w:history="1">
        <w:r w:rsidRPr="006610E2">
          <w:rPr>
            <w:rStyle w:val="af2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 работы с линейными и разветвляющимися программами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_Toc59031310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1" w:history="1">
        <w:r w:rsidRPr="006610E2">
          <w:rPr>
            <w:rStyle w:val="af2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 xml:space="preserve">Техника работы с циклическими программами, цикл </w:t>
        </w:r>
        <w:r w:rsidRPr="006610E2">
          <w:rPr>
            <w:rStyle w:val="af2"/>
            <w:noProof/>
            <w:lang w:val="en-US"/>
          </w:rPr>
          <w:t>while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_Toc59031311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2" w:history="1">
        <w:r w:rsidRPr="006610E2">
          <w:rPr>
            <w:rStyle w:val="af2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 работы с числами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_Toc59031312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3" w:history="1">
        <w:r w:rsidRPr="006610E2">
          <w:rPr>
            <w:rStyle w:val="af2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 работы со строками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_Toc59031313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4" w:history="1">
        <w:r w:rsidRPr="006610E2">
          <w:rPr>
            <w:rStyle w:val="af2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 работы со списками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_Toc59031314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5" w:history="1">
        <w:r w:rsidRPr="006610E2">
          <w:rPr>
            <w:rStyle w:val="af2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 работы с циклом for и генераторами списков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_Toc59031315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41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6" w:history="1">
        <w:r w:rsidRPr="006610E2">
          <w:rPr>
            <w:rStyle w:val="af2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работы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с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функциями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_Toc59031316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7" w:history="1">
        <w:r w:rsidRPr="006610E2">
          <w:rPr>
            <w:rStyle w:val="af2"/>
            <w:noProof/>
          </w:rPr>
          <w:t>1.10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работы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со словарями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_Toc59031317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8" w:history="1">
        <w:r w:rsidRPr="006610E2">
          <w:rPr>
            <w:rStyle w:val="af2"/>
            <w:noProof/>
          </w:rPr>
          <w:t>1.11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работы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с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множествами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_Toc59031318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64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9" w:history="1">
        <w:r w:rsidRPr="006610E2">
          <w:rPr>
            <w:rStyle w:val="af2"/>
            <w:noProof/>
            <w:lang w:val="en-US"/>
          </w:rPr>
          <w:t>1.12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работы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с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кортежами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_Toc59031319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72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20" w:history="1">
        <w:r w:rsidRPr="006610E2">
          <w:rPr>
            <w:rStyle w:val="af2"/>
            <w:noProof/>
          </w:rPr>
          <w:t>1.13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работы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с</w:t>
        </w:r>
        <w:r w:rsidRPr="006610E2">
          <w:rPr>
            <w:rStyle w:val="af2"/>
            <w:noProof/>
            <w:lang w:val="en-US"/>
          </w:rPr>
          <w:t xml:space="preserve"> </w:t>
        </w:r>
        <w:r w:rsidRPr="006610E2">
          <w:rPr>
            <w:rStyle w:val="af2"/>
            <w:noProof/>
          </w:rPr>
          <w:t>файлами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_Toc59031320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78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21" w:history="1">
        <w:r w:rsidRPr="006610E2">
          <w:rPr>
            <w:rStyle w:val="af2"/>
            <w:noProof/>
          </w:rPr>
          <w:t>1.14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 работы с модулями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_Toc59031321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86</w:t>
        </w:r>
        <w:r>
          <w:rPr>
            <w:noProof/>
          </w:rPr>
          <w:fldChar w:fldCharType="end"/>
        </w:r>
      </w:hyperlink>
    </w:p>
    <w:p w:rsidR="00F51FD0" w:rsidRDefault="00F51FD0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22" w:history="1">
        <w:r w:rsidRPr="006610E2">
          <w:rPr>
            <w:rStyle w:val="af2"/>
            <w:noProof/>
          </w:rPr>
          <w:t>1.15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6610E2">
          <w:rPr>
            <w:rStyle w:val="af2"/>
            <w:noProof/>
          </w:rPr>
          <w:t>Техника работы с классами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_Toc59031322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4446A">
          <w:rPr>
            <w:noProof/>
          </w:rPr>
          <w:t>102</w:t>
        </w:r>
        <w:r>
          <w:rPr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705962" w:rsidRPr="00705962" w:rsidRDefault="00DF3CB8" w:rsidP="004E7C58">
      <w:pPr>
        <w:pStyle w:val="1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8679712"/>
      <w:bookmarkStart w:id="2" w:name="_Toc44425580"/>
      <w:bookmarkStart w:id="3" w:name="_Toc590313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  <w:bookmarkEnd w:id="2"/>
      <w:bookmarkEnd w:id="3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59031308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>
      <w:pPr>
        <w:pStyle w:val="Standard"/>
        <w:keepNext/>
        <w:shd w:val="clear" w:color="auto" w:fill="FFFFFF"/>
        <w:spacing w:after="300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/>
        <w:jc w:val="center"/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lastRenderedPageBreak/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9" w:name="_Toc58679714"/>
      <w:bookmarkStart w:id="10" w:name="_Toc44425582"/>
      <w:bookmarkStart w:id="11" w:name="_Toc59031309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9"/>
      <w:bookmarkEnd w:id="10"/>
      <w:bookmarkEnd w:id="11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DF3CB8">
      <w:pPr>
        <w:pStyle w:val="a9"/>
        <w:spacing w:line="360" w:lineRule="auto"/>
        <w:jc w:val="both"/>
      </w:pPr>
      <w:hyperlink r:id="rId15" w:history="1">
        <w:r>
          <w:rPr>
            <w:rFonts w:eastAsia="F"/>
            <w:sz w:val="28"/>
            <w:szCs w:val="28"/>
          </w:rPr>
          <w:t>IDLE</w:t>
        </w:r>
      </w:hyperlink>
      <w:r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>
      <w:pPr>
        <w:pStyle w:val="Standard"/>
        <w:keepNext/>
        <w:tabs>
          <w:tab w:val="left" w:pos="1755"/>
        </w:tabs>
        <w:spacing w:line="360" w:lineRule="auto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2" w:name="_Toc58679715"/>
      <w:bookmarkStart w:id="13" w:name="_Toc44425583"/>
      <w:bookmarkStart w:id="14" w:name="_Toc59031310"/>
      <w:r>
        <w:lastRenderedPageBreak/>
        <w:t>Техника работы с линейными и разветвляющимися программами</w:t>
      </w:r>
      <w:bookmarkEnd w:id="12"/>
      <w:bookmarkEnd w:id="13"/>
      <w:bookmarkEnd w:id="14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i -= 3</w:t>
      </w:r>
    </w:p>
    <w:p w:rsidR="00813ACB" w:rsidRDefault="00DF3CB8">
      <w:pPr>
        <w:pStyle w:val="a4"/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Рис. 8. text.txt</w:t>
      </w:r>
    </w:p>
    <w:p w:rsidR="00813ACB" w:rsidRDefault="00DF3CB8">
      <w:pPr>
        <w:pStyle w:val="a4"/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Рис. 9. data.txt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keepNext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10. makefile</w:t>
      </w:r>
    </w:p>
    <w:p w:rsidR="00813ACB" w:rsidRDefault="00813ACB">
      <w:pPr>
        <w:pStyle w:val="Standard"/>
      </w:pPr>
    </w:p>
    <w:p w:rsidR="00813ACB" w:rsidRDefault="00813ACB">
      <w:pPr>
        <w:pStyle w:val="Standard"/>
        <w:spacing w:line="254" w:lineRule="auto"/>
        <w:rPr>
          <w:sz w:val="28"/>
          <w:szCs w:val="28"/>
        </w:rPr>
      </w:pPr>
    </w:p>
    <w:p w:rsidR="00813ACB" w:rsidRDefault="00DF3CB8">
      <w:pPr>
        <w:pStyle w:val="Standard"/>
        <w:pageBreakBefore/>
        <w:spacing w:line="254" w:lineRule="auto"/>
      </w:pPr>
      <w:r>
        <w:rPr>
          <w:sz w:val="28"/>
          <w:szCs w:val="28"/>
        </w:rPr>
        <w:lastRenderedPageBreak/>
        <w:t>Листинг 2. K4_</w:t>
      </w:r>
      <w:r>
        <w:rPr>
          <w:sz w:val="28"/>
          <w:szCs w:val="28"/>
          <w:lang w:eastAsia="en-US"/>
        </w:rPr>
        <w:t>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>
        <w:rPr>
          <w:rFonts w:ascii="Courier New" w:hAnsi="Courier New" w:cs="Courier New"/>
          <w:sz w:val="22"/>
          <w:szCs w:val="28"/>
        </w:rPr>
        <w:t>())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a4"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 xml:space="preserve">Рис.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>
        <w:rPr>
          <w:rFonts w:cs="Courier New"/>
          <w:b w:val="0"/>
          <w:color w:val="auto"/>
          <w:sz w:val="28"/>
          <w:szCs w:val="28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 xml:space="preserve">Рис. 13. </w:t>
      </w:r>
      <w:r>
        <w:rPr>
          <w:rFonts w:cs="Courier New"/>
          <w:bCs/>
          <w:sz w:val="28"/>
          <w:szCs w:val="28"/>
          <w:lang w:val="en-US"/>
        </w:rPr>
        <w:t>dict</w:t>
      </w:r>
      <w:r>
        <w:rPr>
          <w:rFonts w:cs="Courier New"/>
          <w:bCs/>
          <w:sz w:val="28"/>
          <w:szCs w:val="28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Standard"/>
        <w:spacing w:line="360" w:lineRule="auto"/>
        <w:jc w:val="center"/>
      </w:pPr>
      <w:r>
        <w:rPr>
          <w:rFonts w:cs="Courier New"/>
          <w:bCs/>
          <w:sz w:val="28"/>
          <w:szCs w:val="28"/>
        </w:rPr>
        <w:t xml:space="preserve">Рис. 14. </w:t>
      </w:r>
      <w:r>
        <w:rPr>
          <w:rFonts w:cs="Courier New"/>
          <w:bCs/>
          <w:sz w:val="28"/>
          <w:szCs w:val="28"/>
          <w:lang w:val="en-US"/>
        </w:rPr>
        <w:t>list</w:t>
      </w:r>
      <w:r>
        <w:rPr>
          <w:rFonts w:cs="Courier New"/>
          <w:bCs/>
          <w:sz w:val="28"/>
          <w:szCs w:val="28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 xml:space="preserve">Рис. 15. </w:t>
      </w:r>
      <w:r>
        <w:rPr>
          <w:rFonts w:cs="Courier New"/>
          <w:bCs/>
          <w:sz w:val="28"/>
          <w:szCs w:val="28"/>
          <w:lang w:val="en-US"/>
        </w:rPr>
        <w:t>list</w:t>
      </w:r>
      <w:r>
        <w:rPr>
          <w:rFonts w:cs="Courier New"/>
          <w:bCs/>
          <w:sz w:val="28"/>
          <w:szCs w:val="28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 xml:space="preserve">Рис. 16. </w:t>
      </w:r>
      <w:r>
        <w:rPr>
          <w:rFonts w:cs="Courier New"/>
          <w:bCs/>
          <w:sz w:val="28"/>
          <w:szCs w:val="28"/>
          <w:lang w:val="en-US"/>
        </w:rPr>
        <w:t>set</w:t>
      </w:r>
      <w:r>
        <w:rPr>
          <w:rFonts w:cs="Courier New"/>
          <w:bCs/>
          <w:sz w:val="28"/>
          <w:szCs w:val="28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5" w:name="_Toc58679716"/>
      <w:bookmarkStart w:id="16" w:name="_Toc44425584"/>
      <w:bookmarkStart w:id="17" w:name="_Toc59031311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5"/>
      <w:bookmarkEnd w:id="16"/>
      <w:bookmarkEnd w:id="1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5. K5_1</w:t>
      </w:r>
      <w:r w:rsidRPr="00A135D6">
        <w:rPr>
          <w:sz w:val="28"/>
          <w:szCs w:val="28"/>
          <w:lang w:eastAsia="en-US"/>
        </w:rPr>
        <w:t>_2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lastRenderedPageBreak/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A135D6" w:rsidRDefault="00DF3CB8">
      <w:pPr>
        <w:pStyle w:val="Standard"/>
        <w:pageBreakBefore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K5_2_2.</w:t>
      </w:r>
      <w:r>
        <w:rPr>
          <w:sz w:val="28"/>
          <w:szCs w:val="28"/>
          <w:lang w:val="en-US" w:eastAsia="en-US"/>
        </w:rPr>
        <w:t>py</w:t>
      </w:r>
      <w:r w:rsidRPr="00A135D6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158758</wp:posOffset>
            </wp:positionV>
            <wp:extent cx="6119996" cy="857880"/>
            <wp:effectExtent l="0" t="0" r="0" b="0"/>
            <wp:wrapSquare wrapText="bothSides"/>
            <wp:docPr id="23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57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K5_2_3.</w:t>
      </w:r>
      <w:r>
        <w:rPr>
          <w:sz w:val="28"/>
          <w:szCs w:val="28"/>
          <w:lang w:val="en-US" w:eastAsia="en-US"/>
        </w:rPr>
        <w:t>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53678"/>
            <wp:effectExtent l="0" t="0" r="0" b="0"/>
            <wp:wrapSquare wrapText="bothSides"/>
            <wp:docPr id="24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3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9</w:t>
      </w:r>
      <w:r>
        <w:rPr>
          <w:sz w:val="28"/>
          <w:szCs w:val="28"/>
          <w:lang w:val="en-US" w:eastAsia="en-US"/>
        </w:rPr>
        <w:t>. K5_2_4.py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61962"/>
            <wp:effectExtent l="0" t="0" r="0" b="0"/>
            <wp:wrapSquare wrapText="bothSides"/>
            <wp:docPr id="25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1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10</w:t>
      </w:r>
      <w:r>
        <w:rPr>
          <w:sz w:val="28"/>
          <w:szCs w:val="28"/>
          <w:lang w:val="en-US" w:eastAsia="en-US"/>
        </w:rPr>
        <w:t>. K5_2_5.py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42483</wp:posOffset>
            </wp:positionH>
            <wp:positionV relativeFrom="paragraph">
              <wp:posOffset>51480</wp:posOffset>
            </wp:positionV>
            <wp:extent cx="6119996" cy="807835"/>
            <wp:effectExtent l="0" t="0" r="0" b="0"/>
            <wp:wrapSquare wrapText="bothSides"/>
            <wp:docPr id="26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8" w:name="_Toc58679717"/>
      <w:bookmarkStart w:id="19" w:name="_Toc44425585"/>
      <w:bookmarkStart w:id="20" w:name="_Toc59031312"/>
      <w:r>
        <w:lastRenderedPageBreak/>
        <w:t>Техника работы с числами</w:t>
      </w:r>
      <w:bookmarkEnd w:id="18"/>
      <w:bookmarkEnd w:id="19"/>
      <w:bookmarkEnd w:id="20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A135D6">
      <w:pPr>
        <w:pStyle w:val="Standard"/>
        <w:spacing w:line="360" w:lineRule="auto"/>
        <w:jc w:val="center"/>
      </w:pPr>
      <w:r>
        <w:rPr>
          <w:rFonts w:cs="Courier New"/>
          <w:bCs/>
          <w:sz w:val="28"/>
          <w:szCs w:val="28"/>
        </w:rPr>
        <w:t>Рис. 27</w:t>
      </w:r>
      <w:r w:rsidR="00DF3CB8">
        <w:rPr>
          <w:rFonts w:cs="Courier New"/>
          <w:bCs/>
          <w:sz w:val="28"/>
          <w:szCs w:val="28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Default="00F62F58">
      <w:pPr>
        <w:pStyle w:val="Standard"/>
        <w:rPr>
          <w:sz w:val="28"/>
          <w:szCs w:val="28"/>
          <w:lang w:eastAsia="en-US"/>
        </w:rPr>
      </w:pP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12</w:t>
      </w:r>
      <w:r w:rsidR="00DF3CB8">
        <w:rPr>
          <w:sz w:val="28"/>
          <w:szCs w:val="28"/>
          <w:lang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1" w:name="_Toc44425587"/>
      <w:bookmarkStart w:id="22" w:name="_Toc58679719"/>
      <w:bookmarkStart w:id="23" w:name="_Toc59031313"/>
      <w:r>
        <w:lastRenderedPageBreak/>
        <w:t xml:space="preserve">Техника работы со </w:t>
      </w:r>
      <w:bookmarkEnd w:id="21"/>
      <w:r>
        <w:t>строками</w:t>
      </w:r>
      <w:bookmarkEnd w:id="22"/>
      <w:bookmarkEnd w:id="23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@@ обозначает ошибку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4" w:name="_Toc58679720"/>
      <w:bookmarkStart w:id="25" w:name="_Toc59031314"/>
      <w:r>
        <w:lastRenderedPageBreak/>
        <w:t>Техника работы со списками</w:t>
      </w:r>
      <w:bookmarkStart w:id="26" w:name="_Toc44425588"/>
      <w:bookmarkEnd w:id="24"/>
      <w:bookmarkEnd w:id="25"/>
      <w:bookmarkEnd w:id="26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23</w:t>
      </w:r>
      <w:r>
        <w:rPr>
          <w:sz w:val="28"/>
          <w:lang w:val="en-US" w:eastAsia="en-US"/>
        </w:rPr>
        <w:t>. K8_2_2.py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7" w:name="_Toc58679721"/>
      <w:bookmarkStart w:id="28" w:name="_Toc444255881"/>
      <w:bookmarkStart w:id="29" w:name="_Toc59031315"/>
      <w:r>
        <w:lastRenderedPageBreak/>
        <w:t>Техника работы с циклом for и генераторами списков</w:t>
      </w:r>
      <w:bookmarkEnd w:id="27"/>
      <w:bookmarkEnd w:id="28"/>
      <w:bookmarkEnd w:id="29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>
        <w:rPr>
          <w:sz w:val="28"/>
          <w:lang w:val="en-US" w:eastAsia="en-US"/>
        </w:rPr>
        <w:t>.  K9_1_1.py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Default="00DF3CB8">
      <w:pPr>
        <w:pStyle w:val="Standard"/>
      </w:pPr>
      <w:r w:rsidRPr="00DF3CB8">
        <w:rPr>
          <w:rFonts w:ascii="Courier New" w:hAnsi="Courier New" w:cs="Courier New"/>
          <w:sz w:val="22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DF3CB8">
        <w:rPr>
          <w:rFonts w:ascii="Courier New" w:hAnsi="Courier New" w:cs="Courier New"/>
          <w:sz w:val="22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DF3CB8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DF3CB8"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DF3CB8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A135D6">
        <w:rPr>
          <w:sz w:val="28"/>
          <w:lang w:val="en-US" w:eastAsia="en-US"/>
        </w:rPr>
        <w:t>9_2_2.</w:t>
      </w:r>
      <w:r>
        <w:rPr>
          <w:sz w:val="28"/>
          <w:lang w:val="en-US" w:eastAsia="en-US"/>
        </w:rPr>
        <w:t>py</w:t>
      </w:r>
      <w:r w:rsidRPr="00A135D6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A135D6">
        <w:rPr>
          <w:sz w:val="28"/>
          <w:lang w:val="en-US" w:eastAsia="en-US"/>
        </w:rPr>
        <w:t>9_2_3.</w:t>
      </w:r>
      <w:r>
        <w:rPr>
          <w:sz w:val="28"/>
          <w:lang w:val="en-US" w:eastAsia="en-US"/>
        </w:rPr>
        <w:t>py</w:t>
      </w:r>
      <w:r w:rsidRPr="00A135D6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A135D6">
        <w:rPr>
          <w:sz w:val="28"/>
          <w:lang w:val="en-US" w:eastAsia="en-US"/>
        </w:rPr>
        <w:t>9_2_4.</w:t>
      </w:r>
      <w:r>
        <w:rPr>
          <w:sz w:val="28"/>
          <w:lang w:val="en-US" w:eastAsia="en-US"/>
        </w:rPr>
        <w:t>py</w:t>
      </w:r>
      <w:r w:rsidRPr="00A135D6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2"/>
      <w:bookmarkStart w:id="31" w:name="_Toc4442558811"/>
      <w:bookmarkStart w:id="32" w:name="_Toc59031316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0"/>
      <w:bookmarkEnd w:id="31"/>
      <w:bookmarkEnd w:id="32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 K10_1_4.py, K10_2_1.py, K10_2_2.py, K10_2_3.py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Default="00A135D6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</w:rPr>
        <w:t>Рис. 55</w:t>
      </w:r>
      <w:r w:rsidR="00DF3CB8">
        <w:rPr>
          <w:b w:val="0"/>
          <w:color w:val="auto"/>
          <w:sz w:val="28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39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3" w:name="_Toc59031317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3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Pr="00B05164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41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d[list[0]] = list[1:]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9E24FF" w:rsidRDefault="009E24FF" w:rsidP="009E24FF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B05164" w:rsidRDefault="00A135D6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42</w:t>
      </w:r>
      <w:r w:rsidR="00B05164">
        <w:rPr>
          <w:sz w:val="28"/>
          <w:lang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>
        <w:rPr>
          <w:sz w:val="28"/>
          <w:lang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>
        <w:rPr>
          <w:sz w:val="28"/>
          <w:lang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9E24FF" w:rsidRDefault="009E24FF" w:rsidP="009E24FF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A135D6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43</w:t>
      </w:r>
      <w:r w:rsidR="00B05164">
        <w:rPr>
          <w:sz w:val="28"/>
          <w:lang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>
        <w:rPr>
          <w:sz w:val="28"/>
          <w:lang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>
        <w:rPr>
          <w:sz w:val="28"/>
          <w:lang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A135D6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 w:rsidRPr="00A135D6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A135D6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A135D6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A135D6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</w:t>
      </w:r>
      <w:r w:rsidR="00A135D6">
        <w:rPr>
          <w:sz w:val="28"/>
          <w:lang w:val="en-US" w:eastAsia="en-US"/>
        </w:rPr>
        <w:t>4</w:t>
      </w:r>
      <w:r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 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 FilterNumbers(data,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index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#Узнем имя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 +=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data.append(s)    #кладем имя в список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59031318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4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48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5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B05164">
        <w:rPr>
          <w:sz w:val="28"/>
          <w:lang w:eastAsia="en-US"/>
        </w:rPr>
        <w:t xml:space="preserve"> 4</w:t>
      </w:r>
      <w:r w:rsidR="00A135D6">
        <w:rPr>
          <w:sz w:val="28"/>
          <w:lang w:eastAsia="en-US"/>
        </w:rPr>
        <w:t>9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</w:t>
      </w:r>
      <w:r>
        <w:rPr>
          <w:sz w:val="28"/>
          <w:lang w:eastAsia="en-US"/>
        </w:rPr>
        <w:t>_4</w:t>
      </w:r>
      <w:r w:rsidRPr="00B05164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6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50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</w:t>
      </w:r>
      <w:r>
        <w:rPr>
          <w:sz w:val="28"/>
          <w:lang w:eastAsia="en-US"/>
        </w:rPr>
        <w:t>_5</w:t>
      </w:r>
      <w:r w:rsidRPr="00B05164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B05164" w:rsidRDefault="009E24FF" w:rsidP="009E24FF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51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</w:t>
      </w:r>
      <w:r>
        <w:rPr>
          <w:sz w:val="28"/>
          <w:lang w:eastAsia="en-US"/>
        </w:rPr>
        <w:t>_5</w:t>
      </w:r>
      <w:r w:rsidRPr="00B05164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words.add(str)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for j in str: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5" w:name="_Toc59031319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A135D6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53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A135D6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A135D6">
        <w:rPr>
          <w:sz w:val="28"/>
          <w:lang w:val="en-US" w:eastAsia="en-US"/>
        </w:rPr>
        <w:t>_1_1.</w:t>
      </w:r>
      <w:r>
        <w:rPr>
          <w:sz w:val="28"/>
          <w:lang w:val="en-US" w:eastAsia="en-US"/>
        </w:rPr>
        <w:t>py</w:t>
      </w:r>
      <w:r w:rsidRPr="00A135D6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135D6">
        <w:rPr>
          <w:rFonts w:ascii="Courier New" w:hAnsi="Courier New" w:cs="Courier New"/>
          <w:sz w:val="22"/>
          <w:lang w:val="en-US"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A135D6">
        <w:rPr>
          <w:rFonts w:ascii="Courier New" w:hAnsi="Courier New" w:cs="Courier New"/>
          <w:sz w:val="22"/>
          <w:lang w:val="en-US"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A135D6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73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lastRenderedPageBreak/>
        <w:t>-2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-8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-2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-3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-4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-5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-6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-7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6" w:name="_Toc59031320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A9613F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82" name="Рисунок 82" descr="C:\Users\796\Desktop\1\4\K4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96\Desktop\1\4\K4_1_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str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fout.write((str)+'\n')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4" name="Рисунок 84" descr="C:\Users\796\Desktop\1\4\K4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796\Desktop\1\4\K4_1_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A135D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135D6">
        <w:rPr>
          <w:rFonts w:ascii="Courier New" w:hAnsi="Courier New" w:cs="Courier New"/>
          <w:sz w:val="22"/>
          <w:lang w:val="en-US"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A135D6">
        <w:rPr>
          <w:rFonts w:ascii="Courier New" w:hAnsi="Courier New" w:cs="Courier New"/>
          <w:sz w:val="22"/>
          <w:lang w:val="en-US"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A135D6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A135D6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A135D6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A135D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135D6">
        <w:rPr>
          <w:rFonts w:ascii="Courier New" w:hAnsi="Courier New" w:cs="Courier New"/>
          <w:sz w:val="22"/>
          <w:lang w:val="en-US"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A135D6">
        <w:rPr>
          <w:rFonts w:ascii="Courier New" w:hAnsi="Courier New" w:cs="Courier New"/>
          <w:sz w:val="22"/>
          <w:lang w:val="en-US"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A135D6">
        <w:rPr>
          <w:rFonts w:ascii="Courier New" w:hAnsi="Courier New" w:cs="Courier New"/>
          <w:sz w:val="22"/>
          <w:lang w:val="en-US" w:eastAsia="en-US"/>
        </w:rPr>
        <w:t>1-18</w:t>
      </w:r>
    </w:p>
    <w:p w:rsidR="007F1823" w:rsidRPr="00A135D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135D6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A135D6">
        <w:rPr>
          <w:rFonts w:ascii="Courier New" w:hAnsi="Courier New" w:cs="Courier New"/>
          <w:sz w:val="22"/>
          <w:lang w:val="en-US"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6" name="Рисунок 86" descr="C:\Users\796\Desktop\1\4\K4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796\Desktop\1\4\K4_1_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9" name="Рисунок 89" descr="C:\Users\796\Desktop\1\4\K4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796\Desktop\1\4\K4_1_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92" name="Рисунок 92" descr="C:\Users\796\Desktop\1\4\K4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796\Desktop\1\4\K4_1_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7" w:name="_Toc59031321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7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63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663F22">
        <w:rPr>
          <w:sz w:val="28"/>
          <w:lang w:val="en-US" w:eastAsia="en-US"/>
        </w:rPr>
        <w:t>15_1_1</w:t>
      </w:r>
      <w:r w:rsidRPr="00FF32BD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 xml:space="preserve">makefile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6</w:t>
      </w:r>
      <w:r>
        <w:rPr>
          <w:sz w:val="28"/>
          <w:lang w:eastAsia="en-US"/>
        </w:rPr>
        <w:t>7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15_3_3.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4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663F22" w:rsidRDefault="007D2ADA" w:rsidP="007D2ADA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70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 w:rsidRPr="007D2ADA">
        <w:rPr>
          <w:sz w:val="28"/>
          <w:lang w:eastAsia="en-US"/>
        </w:rPr>
        <w:t>5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71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print("Ну вы вышли")</w:t>
      </w:r>
    </w:p>
    <w:p w:rsidR="007D2A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sys.exit(0)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>
        <w:rPr>
          <w:b w:val="0"/>
          <w:color w:val="auto"/>
          <w:sz w:val="28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72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</w:t>
      </w:r>
      <w:r>
        <w:rPr>
          <w:sz w:val="28"/>
          <w:lang w:eastAsia="en-US"/>
        </w:rPr>
        <w:t>_4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os.chdir("..")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path_dir = os.getcwd()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open("newfile.txt",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eastAsia="en-US"/>
        </w:rPr>
        <w:t># перебрать файлы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File_name = input("Введите имя файла: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os.rmdir(del_name)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8" w:name="_Toc59031322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8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</w:t>
      </w:r>
      <w:r>
        <w:rPr>
          <w:sz w:val="28"/>
          <w:lang w:eastAsia="en-US"/>
        </w:rPr>
        <w:t>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#Функция 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>
        <w:rPr>
          <w:b w:val="0"/>
          <w:color w:val="auto"/>
          <w:sz w:val="28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</w:t>
      </w:r>
      <w:r>
        <w:rPr>
          <w:sz w:val="28"/>
          <w:lang w:eastAsia="en-US"/>
        </w:rPr>
        <w:t>4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>
        <w:rPr>
          <w:b w:val="0"/>
          <w:color w:val="auto"/>
          <w:sz w:val="28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</w:t>
      </w:r>
      <w:r>
        <w:rPr>
          <w:sz w:val="28"/>
          <w:lang w:eastAsia="en-US"/>
        </w:rPr>
        <w:t>5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D5D6F">
        <w:rPr>
          <w:sz w:val="28"/>
          <w:lang w:eastAsia="en-US"/>
        </w:rPr>
        <w:t>16_4</w:t>
      </w:r>
      <w:r w:rsidRPr="00BD5D6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BD5D6F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BD5D6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BD5D6F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BF45F2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---------------------K16_4</w:t>
      </w:r>
      <w:r>
        <w:rPr>
          <w:rFonts w:ascii="Courier New" w:hAnsi="Courier New" w:cs="Courier New"/>
          <w:sz w:val="22"/>
          <w:szCs w:val="22"/>
          <w:lang w:val="en-US" w:eastAsia="en-US"/>
        </w:rPr>
        <w:t>.py---------------------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---------------------modul.py---------------------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"""Предметы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3C3FA5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 w:rsidR="003C3FA5">
        <w:rPr>
          <w:b w:val="0"/>
          <w:color w:val="auto"/>
          <w:sz w:val="28"/>
          <w:lang w:val="en-US"/>
        </w:rPr>
        <w:t>makefile</w:t>
      </w:r>
      <w:bookmarkStart w:id="39" w:name="_GoBack"/>
      <w:bookmarkEnd w:id="39"/>
    </w:p>
    <w:sectPr w:rsidR="005B6033" w:rsidRPr="003C3FA5" w:rsidSect="00F51FD0">
      <w:footerReference w:type="default" r:id="rId117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24DA" w:rsidRDefault="006724DA">
      <w:r>
        <w:separator/>
      </w:r>
    </w:p>
  </w:endnote>
  <w:endnote w:type="continuationSeparator" w:id="0">
    <w:p w:rsidR="006724DA" w:rsidRDefault="00672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charset w:val="00"/>
    <w:family w:val="auto"/>
    <w:pitch w:val="variable"/>
  </w:font>
  <w:font w:name="Liberation Sans">
    <w:charset w:val="00"/>
    <w:family w:val="swiss"/>
    <w:pitch w:val="variable"/>
  </w:font>
  <w:font w:name="Lohit Devanagari"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033" w:rsidRDefault="005B6033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44446A">
      <w:rPr>
        <w:noProof/>
      </w:rPr>
      <w:t>107</w:t>
    </w:r>
    <w:r>
      <w:fldChar w:fldCharType="end"/>
    </w:r>
  </w:p>
  <w:p w:rsidR="005B6033" w:rsidRDefault="005B60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24DA" w:rsidRDefault="006724DA">
      <w:r>
        <w:rPr>
          <w:color w:val="000000"/>
        </w:rPr>
        <w:separator/>
      </w:r>
    </w:p>
  </w:footnote>
  <w:footnote w:type="continuationSeparator" w:id="0">
    <w:p w:rsidR="006724DA" w:rsidRDefault="006724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0A7026C6"/>
    <w:multiLevelType w:val="multilevel"/>
    <w:tmpl w:val="489A8988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4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4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hideSpellingErrors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813ACB"/>
    <w:rsid w:val="001C215A"/>
    <w:rsid w:val="002222C7"/>
    <w:rsid w:val="002600A3"/>
    <w:rsid w:val="00261D1D"/>
    <w:rsid w:val="002744B6"/>
    <w:rsid w:val="002763EB"/>
    <w:rsid w:val="002F0D85"/>
    <w:rsid w:val="00332CA0"/>
    <w:rsid w:val="003C29F1"/>
    <w:rsid w:val="003C3FA5"/>
    <w:rsid w:val="003F0516"/>
    <w:rsid w:val="0044446A"/>
    <w:rsid w:val="00463336"/>
    <w:rsid w:val="004C3F1E"/>
    <w:rsid w:val="004E7C58"/>
    <w:rsid w:val="00510F1F"/>
    <w:rsid w:val="00552C43"/>
    <w:rsid w:val="005B6033"/>
    <w:rsid w:val="005D21A7"/>
    <w:rsid w:val="00663F22"/>
    <w:rsid w:val="006724DA"/>
    <w:rsid w:val="006974AD"/>
    <w:rsid w:val="006A3241"/>
    <w:rsid w:val="00705962"/>
    <w:rsid w:val="007D2ADA"/>
    <w:rsid w:val="007F1823"/>
    <w:rsid w:val="00813ACB"/>
    <w:rsid w:val="00814F7E"/>
    <w:rsid w:val="00893879"/>
    <w:rsid w:val="009E24FF"/>
    <w:rsid w:val="009E41F2"/>
    <w:rsid w:val="00A135D6"/>
    <w:rsid w:val="00A60E94"/>
    <w:rsid w:val="00A71DED"/>
    <w:rsid w:val="00A9613F"/>
    <w:rsid w:val="00AB590A"/>
    <w:rsid w:val="00B05164"/>
    <w:rsid w:val="00B667A6"/>
    <w:rsid w:val="00BB49C5"/>
    <w:rsid w:val="00BD5D6F"/>
    <w:rsid w:val="00BF45F2"/>
    <w:rsid w:val="00DF3CB8"/>
    <w:rsid w:val="00ED3A2F"/>
    <w:rsid w:val="00F31E10"/>
    <w:rsid w:val="00F51FD0"/>
    <w:rsid w:val="00F62F58"/>
    <w:rsid w:val="00F97F3E"/>
    <w:rsid w:val="00FC28B5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89270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pPr>
      <w:spacing w:before="280" w:after="280"/>
    </w:pPr>
  </w:style>
  <w:style w:type="paragraph" w:styleId="HTML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0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pPr>
      <w:ind w:left="720"/>
    </w:pPr>
  </w:style>
  <w:style w:type="character" w:customStyle="1" w:styleId="11">
    <w:name w:val="Заголовок 1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</w:style>
  <w:style w:type="character" w:customStyle="1" w:styleId="13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4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41F2"/>
    <w:pPr>
      <w:spacing w:after="100"/>
      <w:ind w:left="240"/>
    </w:pPr>
  </w:style>
  <w:style w:type="numbering" w:customStyle="1" w:styleId="NoList">
    <w:name w:val="No List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footer" Target="footer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theme" Target="theme/theme1.xml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14750</Words>
  <Characters>84077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16</cp:revision>
  <cp:lastPrinted>2020-12-16T14:32:00Z</cp:lastPrinted>
  <dcterms:created xsi:type="dcterms:W3CDTF">2020-12-16T14:29:00Z</dcterms:created>
  <dcterms:modified xsi:type="dcterms:W3CDTF">2020-12-16T14:33:00Z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